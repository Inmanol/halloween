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372326"/>
    <w:bookmarkStart w:id="1" w:name="_GoBack"/>
    <w:bookmarkEnd w:id="1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2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2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E447DD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E447DD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E447DD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E447DD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AD0EE3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AD0EE3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AD0EE3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AD0EE3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AD0EE3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AD0EE3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3" w:name="_Toc526170916"/>
      <w:r w:rsidRPr="00160495">
        <w:lastRenderedPageBreak/>
        <w:t>Índ</w:t>
      </w:r>
      <w:r w:rsidR="007B26A2" w:rsidRPr="00160495">
        <w:t>ex</w:t>
      </w:r>
      <w:bookmarkEnd w:id="3"/>
    </w:p>
    <w:p w14:paraId="541A1447" w14:textId="3DCB3148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1F00CD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1257C125" w:rsidR="00E1486D" w:rsidRDefault="00FC6465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1F00CD"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574262B4" w:rsidR="00E1486D" w:rsidRDefault="00FC6465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1F00CD"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06DC50A6" w:rsidR="00E1486D" w:rsidRDefault="00FC6465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 w:rsidR="001F00CD"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4" w:name="_Toc10470242"/>
      <w:bookmarkStart w:id="5" w:name="_Toc10607837"/>
      <w:bookmarkStart w:id="6" w:name="_Toc10984168"/>
      <w:bookmarkStart w:id="7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8" w:name="_Toc526170917"/>
      <w:bookmarkEnd w:id="4"/>
      <w:bookmarkEnd w:id="5"/>
      <w:bookmarkEnd w:id="6"/>
      <w:bookmarkEnd w:id="7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8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</w:t>
      </w:r>
      <w:proofErr w:type="spellStart"/>
      <w:r w:rsidR="00721451">
        <w:t>html</w:t>
      </w:r>
      <w:proofErr w:type="spellEnd"/>
      <w:r w:rsidR="00721451">
        <w:t xml:space="preserve"> que faran ús dels </w:t>
      </w:r>
      <w:proofErr w:type="spellStart"/>
      <w:r w:rsidR="00721451">
        <w:t>tags</w:t>
      </w:r>
      <w:proofErr w:type="spellEnd"/>
      <w:r w:rsidR="00721451">
        <w:t xml:space="preserve"> vistos fins al moment, als que afegirem els recentment explicats multimèdia com són &lt;</w:t>
      </w:r>
      <w:proofErr w:type="spellStart"/>
      <w:r w:rsidR="00721451">
        <w:t>audio</w:t>
      </w:r>
      <w:proofErr w:type="spellEnd"/>
      <w:r w:rsidR="00721451">
        <w:t>&gt;, &lt;vídeo&gt; i &lt;</w:t>
      </w:r>
      <w:proofErr w:type="spellStart"/>
      <w:r w:rsidR="00721451">
        <w:t>iframe</w:t>
      </w:r>
      <w:proofErr w:type="spellEnd"/>
      <w:r w:rsidR="00721451">
        <w:t>&gt;</w:t>
      </w:r>
      <w:r w:rsidR="00B558B4">
        <w:t>.</w:t>
      </w:r>
      <w:r w:rsidR="00721451">
        <w:t xml:space="preserve"> També farem ús del </w:t>
      </w:r>
      <w:proofErr w:type="spellStart"/>
      <w:r w:rsidR="00721451">
        <w:t>tag</w:t>
      </w:r>
      <w:proofErr w:type="spellEnd"/>
      <w:r w:rsidR="00721451">
        <w:t xml:space="preserve"> &lt;</w:t>
      </w:r>
      <w:proofErr w:type="spellStart"/>
      <w:r w:rsidR="00721451">
        <w:t>table</w:t>
      </w:r>
      <w:proofErr w:type="spellEnd"/>
      <w:r w:rsidR="00721451">
        <w:t xml:space="preserve">&gt; i els seus </w:t>
      </w:r>
      <w:proofErr w:type="spellStart"/>
      <w:r w:rsidR="00721451">
        <w:t>subtags</w:t>
      </w:r>
      <w:proofErr w:type="spellEnd"/>
      <w:r w:rsidR="00721451">
        <w:t xml:space="preserve">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9" w:name="_Toc526170918"/>
      <w:r w:rsidRPr="00160495">
        <w:t>Exercici 1</w:t>
      </w:r>
      <w:bookmarkEnd w:id="9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 xml:space="preserve">Nota: El vídeo del bosc s’ha de mostrar a la meitat de la mida del </w:t>
      </w:r>
      <w:proofErr w:type="spellStart"/>
      <w:r>
        <w:t>del</w:t>
      </w:r>
      <w:proofErr w:type="spellEnd"/>
      <w:r>
        <w:t xml:space="preserve">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</w:t>
      </w:r>
      <w:proofErr w:type="spellStart"/>
      <w:r>
        <w:t>aud</w:t>
      </w:r>
      <w:proofErr w:type="spellEnd"/>
      <w:r>
        <w:t>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</w:t>
      </w:r>
      <w:proofErr w:type="spellStart"/>
      <w:r>
        <w:t>vid</w:t>
      </w:r>
      <w:proofErr w:type="spellEnd"/>
      <w:r>
        <w:t>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 xml:space="preserve">Contingut carpeta “web” on hi han els tres </w:t>
      </w:r>
      <w:proofErr w:type="spellStart"/>
      <w:r>
        <w:t>htmls</w:t>
      </w:r>
      <w:proofErr w:type="spellEnd"/>
      <w:r>
        <w:t xml:space="preserve">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4666B46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6085305F" wp14:editId="7373E622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19" cy="44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lastRenderedPageBreak/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03D62B72" wp14:editId="2CC4B83B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89" cy="38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4D776B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lastRenderedPageBreak/>
        <w:drawing>
          <wp:inline distT="0" distB="0" distL="0" distR="0" wp14:anchorId="3AC3354C" wp14:editId="5A7D0E80">
            <wp:extent cx="3584636" cy="38108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43" cy="38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 xml:space="preserve">d’implementar com s’indica al esborrany d’estructura i el mateix pel referent a vídeos i </w:t>
      </w:r>
      <w:proofErr w:type="spellStart"/>
      <w:r w:rsidR="00662924">
        <w:t>iframes</w:t>
      </w:r>
      <w:proofErr w:type="spellEnd"/>
      <w:r w:rsidR="00662924">
        <w:t>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 xml:space="preserve">Per últim, no t’oblidis </w:t>
      </w:r>
      <w:proofErr w:type="spellStart"/>
      <w:r>
        <w:t>d’identar</w:t>
      </w:r>
      <w:proofErr w:type="spellEnd"/>
      <w:r>
        <w:t xml:space="preserve">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</w:t>
      </w:r>
      <w:proofErr w:type="spellStart"/>
      <w:r w:rsidR="00A177BF">
        <w:t>tags</w:t>
      </w:r>
      <w:proofErr w:type="spellEnd"/>
      <w:r w:rsidR="00A177BF">
        <w:t xml:space="preserve">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</w:t>
      </w:r>
      <w:proofErr w:type="spellStart"/>
      <w:r>
        <w:t>html</w:t>
      </w:r>
      <w:proofErr w:type="spellEnd"/>
      <w:r>
        <w:t xml:space="preserve"> d’altres webs.</w:t>
      </w:r>
    </w:p>
    <w:p w14:paraId="33FB4937" w14:textId="77777777" w:rsidR="00F0646C" w:rsidRPr="00160495" w:rsidRDefault="00F0646C" w:rsidP="00F0646C"/>
    <w:p w14:paraId="33FB494D" w14:textId="0C432BCE" w:rsidR="00D366C7" w:rsidRDefault="009B08D9" w:rsidP="008B7F03">
      <w:pPr>
        <w:ind w:left="576"/>
      </w:pPr>
      <w:r>
        <w:rPr>
          <w:noProof/>
        </w:rPr>
        <w:drawing>
          <wp:inline distT="0" distB="0" distL="0" distR="0" wp14:anchorId="769E2F7D" wp14:editId="522C659D">
            <wp:extent cx="5941695" cy="2735580"/>
            <wp:effectExtent l="0" t="0" r="190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234E" w14:textId="67B64077" w:rsidR="009B08D9" w:rsidRDefault="009B08D9" w:rsidP="008B7F03">
      <w:pPr>
        <w:ind w:left="576"/>
      </w:pPr>
      <w:r>
        <w:rPr>
          <w:noProof/>
        </w:rPr>
        <w:drawing>
          <wp:inline distT="0" distB="0" distL="0" distR="0" wp14:anchorId="7467DB82" wp14:editId="363343A1">
            <wp:extent cx="5941695" cy="2772410"/>
            <wp:effectExtent l="0" t="0" r="190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1249" w14:textId="522C1BB9" w:rsidR="009B08D9" w:rsidRDefault="009B08D9" w:rsidP="008B7F03">
      <w:pPr>
        <w:ind w:left="576"/>
      </w:pPr>
      <w:r>
        <w:rPr>
          <w:noProof/>
        </w:rPr>
        <w:lastRenderedPageBreak/>
        <w:drawing>
          <wp:inline distT="0" distB="0" distL="0" distR="0" wp14:anchorId="2DD0C9EA" wp14:editId="56889E42">
            <wp:extent cx="5941695" cy="282702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892" w14:textId="67C9BE8A" w:rsidR="009B08D9" w:rsidRPr="008B7F03" w:rsidRDefault="009B08D9" w:rsidP="008B7F03">
      <w:pPr>
        <w:ind w:left="576"/>
      </w:pPr>
      <w:r>
        <w:rPr>
          <w:noProof/>
        </w:rPr>
        <w:drawing>
          <wp:inline distT="0" distB="0" distL="0" distR="0" wp14:anchorId="419F9996" wp14:editId="46A5A323">
            <wp:extent cx="5941695" cy="286639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8D9" w:rsidRPr="008B7F03" w:rsidSect="007B26A2">
      <w:headerReference w:type="default" r:id="rId30"/>
      <w:footerReference w:type="default" r:id="rId31"/>
      <w:headerReference w:type="first" r:id="rId32"/>
      <w:footerReference w:type="first" r:id="rId33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05A11" w14:textId="77777777" w:rsidR="00FC6465" w:rsidRDefault="00FC6465">
      <w:r>
        <w:separator/>
      </w:r>
    </w:p>
  </w:endnote>
  <w:endnote w:type="continuationSeparator" w:id="0">
    <w:p w14:paraId="3006D98E" w14:textId="77777777" w:rsidR="00FC6465" w:rsidRDefault="00FC6465">
      <w:r>
        <w:continuationSeparator/>
      </w:r>
    </w:p>
  </w:endnote>
  <w:endnote w:type="continuationNotice" w:id="1">
    <w:p w14:paraId="323802AF" w14:textId="77777777" w:rsidR="00FC6465" w:rsidRDefault="00FC646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A" w14:textId="37694B88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374E43" id="Rectángulo 26" o:spid="_x0000_s1026" style="position:absolute;margin-left:-.7pt;margin-top:-19.1pt;width:469.8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</w:r>
    <w:proofErr w:type="spellStart"/>
    <w:r w:rsidR="006F7B24" w:rsidRPr="00E03478">
      <w:rPr>
        <w:snapToGrid w:val="0"/>
        <w:color w:val="808080"/>
        <w:szCs w:val="22"/>
        <w:lang w:val="es-ES_tradnl"/>
      </w:rPr>
      <w:t>Pàg</w:t>
    </w:r>
    <w:proofErr w:type="spellEnd"/>
    <w:r w:rsidR="006F7B24" w:rsidRPr="00E03478">
      <w:rPr>
        <w:snapToGrid w:val="0"/>
        <w:color w:val="808080"/>
        <w:szCs w:val="22"/>
        <w:lang w:val="es-ES_tradnl"/>
      </w:rPr>
      <w:t xml:space="preserve">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68767B9A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 w:rsidR="00E03478">
      <w:rPr>
        <w:snapToGrid w:val="0"/>
        <w:szCs w:val="16"/>
        <w:lang w:val="es-ES_tradnl"/>
      </w:rPr>
      <w:t>Professor</w:t>
    </w:r>
    <w:proofErr w:type="spellEnd"/>
    <w:r w:rsidR="00E03478">
      <w:rPr>
        <w:snapToGrid w:val="0"/>
        <w:szCs w:val="16"/>
        <w:lang w:val="es-ES_tradnl"/>
      </w:rPr>
      <w:t xml:space="preserve">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BE902" w14:textId="77777777" w:rsidR="00FC6465" w:rsidRDefault="00FC6465">
      <w:r>
        <w:separator/>
      </w:r>
    </w:p>
  </w:footnote>
  <w:footnote w:type="continuationSeparator" w:id="0">
    <w:p w14:paraId="460CFDA4" w14:textId="77777777" w:rsidR="00FC6465" w:rsidRDefault="00FC6465">
      <w:r>
        <w:continuationSeparator/>
      </w:r>
    </w:p>
  </w:footnote>
  <w:footnote w:type="continuationNotice" w:id="1">
    <w:p w14:paraId="5D94B2ED" w14:textId="77777777" w:rsidR="00FC6465" w:rsidRDefault="00FC646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DC2CDA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2A3DAB54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1F00CD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7B5E4462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1F00CD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39E43B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E78E8B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8AFD76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D77A081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13.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1F00C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51320"/>
    <w:rsid w:val="0025249D"/>
    <w:rsid w:val="00271CF2"/>
    <w:rsid w:val="002741D8"/>
    <w:rsid w:val="00280508"/>
    <w:rsid w:val="00281671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2924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7F03"/>
    <w:rsid w:val="008C6B43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4AA9"/>
    <w:rsid w:val="00935050"/>
    <w:rsid w:val="00943763"/>
    <w:rsid w:val="00950020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A7446"/>
    <w:rsid w:val="009B046F"/>
    <w:rsid w:val="009B08D9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69DB"/>
    <w:rsid w:val="00CB7A3C"/>
    <w:rsid w:val="00CC2DA5"/>
    <w:rsid w:val="00CC2EAD"/>
    <w:rsid w:val="00CC48C5"/>
    <w:rsid w:val="00CD2B29"/>
    <w:rsid w:val="00CD2DE2"/>
    <w:rsid w:val="00CE45B4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B1108"/>
    <w:rsid w:val="00EB14E1"/>
    <w:rsid w:val="00EB16E3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5880"/>
    <w:rsid w:val="00FC6465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3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AF1749E-7A3D-438C-8163-7858DB358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393</TotalTime>
  <Pages>1</Pages>
  <Words>449</Words>
  <Characters>2475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2919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>User</dc:creator>
  <cp:lastModifiedBy>User</cp:lastModifiedBy>
  <cp:revision>21</cp:revision>
  <cp:lastPrinted>2018-10-09T17:41:00Z</cp:lastPrinted>
  <dcterms:created xsi:type="dcterms:W3CDTF">2017-09-13T06:20:00Z</dcterms:created>
  <dcterms:modified xsi:type="dcterms:W3CDTF">2018-10-09T17:41:00Z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